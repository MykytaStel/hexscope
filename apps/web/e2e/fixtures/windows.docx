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wordprocessingml.printerSettings"/>
  <Default Extension="jpe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 w:rsidR="00A1B2C3" w:rsidRDefault="00A1B2C3" w:rsidP="00D4E5F6">
      <w:r w:rsidRPr="00112233">
        <w:t>Lease agreement</w:t>
      </w:r>
    </w:p>
    <w:p w:rsidR="00D4E5F6" w:rsidRDefault="00D4E5F6">
      <w:r>
        <w:t>The rent is due on the first of each month.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  <w:defaultTabStop w:val="720"/>
  <w:rsids>
    <w:rsidRoot w:val="00A1B2C3"/>
    <w:rsid w:val="00A1B2C3"/>
    <w:rsid w:val="00D4E5F6"/>
    <w:rsid w:val="00112233"/>
  </w:rsids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customXml" Target="../customXml/item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olena.koval\AppData\Roaming\Microsoft\Templates\Lease.dotx" TargetMode="Externa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r xmlns="5f1c2b3a">
      <UserInfo>
        <DisplayName>Petro Shevchuk</DisplayName>
        <AccountId>12</AccountId>
      </UserInfo>
    </Reviewer>
    <ContactEmail xmlns="5f1c2b3a">olena.koval@northwind.example</ContactEmail>
  </documentManagement>
</p:properties>
</file>

<file path=customXml/itemProps1.xml><?xml version="1.0" encoding="utf-8"?>
<ds:datastoreItem xmlns:ds="http://schemas.openxmlformats.org/officeDocument/2006/customXml" ds:itemID="{3A1B2C3D-0000-4000-8000-000000000001}">
  <ds:schemaRefs>
    <ds:schemaRef ds:uri="http://schemas.microsoft.com/office/2006/metadata/properties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Olena Koval</dc:creator>
  <cp:lastModifiedBy>Olena Koval</cp:lastModifiedBy>
  <dcterms:created xsi:type="dcterms:W3CDTF">2026-09-14T09:12:00Z</dcterms:created>
</cp:coreProperties>
</file>